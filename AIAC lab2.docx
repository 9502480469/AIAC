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 xml:space="preserve">              </w:t>
      </w:r>
      <w:r>
        <w:rPr>
          <w:b/>
          <w:bCs/>
          <w:u w:val="single"/>
          <w:lang w:val="en-US"/>
        </w:rPr>
        <w:t>COURSE:-</w:t>
      </w:r>
      <w:r>
        <w:rPr>
          <w:lang w:val="en-US"/>
        </w:rPr>
        <w:t>AI ASSISTED CODING</w:t>
      </w:r>
    </w:p>
    <w:p>
      <w:pPr>
        <w:rPr>
          <w:lang w:val="en-US"/>
        </w:rPr>
      </w:pPr>
      <w:r>
        <w:rPr>
          <w:lang w:val="en-US"/>
        </w:rPr>
        <w:t xml:space="preserve">                    </w:t>
      </w:r>
      <w:r>
        <w:rPr>
          <w:b/>
          <w:bCs/>
          <w:u w:val="single"/>
          <w:lang w:val="en-US"/>
        </w:rPr>
        <w:t xml:space="preserve">NAME:-G.Vijaya Simha Reddy </w:t>
      </w:r>
    </w:p>
    <w:p>
      <w:pPr>
        <w:rPr>
          <w:lang w:val="en-US"/>
        </w:rPr>
      </w:pPr>
      <w:r>
        <w:rPr>
          <w:lang w:val="en-US"/>
        </w:rPr>
        <w:t xml:space="preserve">                </w:t>
      </w:r>
      <w:r>
        <w:rPr>
          <w:b/>
          <w:bCs/>
          <w:u w:val="single"/>
          <w:lang w:val="en-US"/>
        </w:rPr>
        <w:t>ENTROL:-</w:t>
      </w:r>
      <w:r>
        <w:rPr>
          <w:lang w:val="en-US"/>
        </w:rPr>
        <w:t>2503A52671</w:t>
      </w:r>
    </w:p>
    <w:p>
      <w:pPr>
        <w:rPr>
          <w:lang w:val="en-US"/>
        </w:rPr>
      </w:pPr>
      <w:r>
        <w:rPr>
          <w:lang w:val="en-US"/>
        </w:rPr>
        <w:t xml:space="preserve">               </w:t>
      </w:r>
      <w:r>
        <w:rPr>
          <w:b/>
          <w:bCs/>
          <w:lang w:val="en-US"/>
        </w:rPr>
        <w:t>BATCH.NO:-</w:t>
      </w:r>
      <w:r>
        <w:rPr>
          <w:lang w:val="en-US"/>
        </w:rPr>
        <w:t>23</w:t>
      </w:r>
      <w:bookmarkStart w:id="0" w:name="_GoBack"/>
      <w:bookmarkEnd w:id="0"/>
    </w:p>
    <w:p>
      <w:pPr>
        <w:rPr>
          <w:lang w:val="en-US"/>
        </w:rPr>
      </w:pPr>
    </w:p>
    <w:p>
      <w:pPr>
        <w:rPr>
          <w:lang w:val="en-US"/>
        </w:rPr>
      </w:pPr>
      <w:r>
        <w:rPr>
          <w:b/>
          <w:bCs/>
          <w:lang w:val="en-US"/>
        </w:rPr>
        <w:t xml:space="preserve">           TASK :-</w:t>
      </w:r>
      <w:r>
        <w:rPr>
          <w:lang w:val="en-US"/>
        </w:rPr>
        <w:t xml:space="preserve">CHECKING WHICH AI TOOLS IS BEST TO FIND FACTORS AND ADD                                      NUMBERS 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TASK-1:-VS CODE</w:t>
      </w:r>
    </w:p>
    <w:p>
      <w:pPr>
        <w:rPr>
          <w:lang w:val="en-US"/>
        </w:rPr>
      </w:pPr>
      <w:r>
        <w:rPr>
          <w:lang w:val="en-US"/>
        </w:rPr>
        <w:t>PROMPT-GENETARE A PYTHON CODE TO ADD TEO NUMBERS AND TO FIND FACTORS</w:t>
      </w:r>
    </w:p>
    <w:p>
      <w:pPr>
        <w:rPr>
          <w:lang w:val="en-US"/>
        </w:rPr>
      </w:pPr>
    </w:p>
    <w:p>
      <w:r>
        <w:rPr>
          <w:lang w:val="en-US"/>
        </w:rPr>
        <w:t>CODE:-</w:t>
      </w:r>
      <w:r>
        <w:rPr>
          <w:rFonts w:ascii="Consolas" w:eastAsia="Times New Roman" w:cs="Times New Roman" w:hAnsi="Consolas"/>
          <w:color w:val="8B949E"/>
          <w:kern w:val="0"/>
          <w:sz w:val="21"/>
          <w:szCs w:val="21"/>
          <w:lang w:eastAsia="en-IN"/>
        </w:rPr>
        <w:t xml:space="preserve"> </w:t>
      </w:r>
      <w:r>
        <w:t>#generate a python code to add two numbers</w:t>
      </w:r>
    </w:p>
    <w:p>
      <w:r>
        <w:t>def add_numbers(num1, num2):</w:t>
      </w:r>
    </w:p>
    <w:p>
      <w:r>
        <w:t>    return num1 + num2</w:t>
      </w:r>
    </w:p>
    <w:p>
      <w:r>
        <w:t># Example usage</w:t>
      </w:r>
    </w:p>
    <w:p>
      <w:r>
        <w:t>result = add_numbers(5, 3)      </w:t>
      </w:r>
    </w:p>
    <w:p>
      <w:r>
        <w:t>print("The sum is:", result)</w:t>
      </w:r>
    </w:p>
    <w:p/>
    <w:p>
      <w:r>
        <w:t xml:space="preserve">#generate a python code to find factors </w:t>
      </w:r>
    </w:p>
    <w:p>
      <w:r>
        <w:t>def find_factors(n):</w:t>
      </w:r>
    </w:p>
    <w:p>
      <w:r>
        <w:t>    factors = []</w:t>
      </w:r>
    </w:p>
    <w:p>
      <w:r>
        <w:t>    for i in range(1, n + 1):</w:t>
      </w:r>
    </w:p>
    <w:p>
      <w:r>
        <w:t>        if n % i == 0:</w:t>
      </w:r>
    </w:p>
    <w:p>
      <w:r>
        <w:t>            factors.append(i)</w:t>
      </w:r>
    </w:p>
    <w:p>
      <w:r>
        <w:t>    return factors  </w:t>
      </w:r>
    </w:p>
    <w:p/>
    <w:p>
      <w:r>
        <w:t># Example usage</w:t>
      </w:r>
    </w:p>
    <w:p>
      <w:r>
        <w:t xml:space="preserve">number = 12     </w:t>
      </w:r>
    </w:p>
    <w:p>
      <w:r>
        <w:t>factors_of_number = find_factors(number)</w:t>
      </w:r>
    </w:p>
    <w:p>
      <w:r>
        <w:t>print("The factors of", number, "are:", factors_of_number)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RESULT:---</w:t>
      </w:r>
    </w:p>
    <w:p>
      <w:r>
        <w:t>Running] python -u "c:\Users\mekal\OneDrive\Desktop\python program\Frontened\tempCodeRunnerFile.python"</w:t>
      </w:r>
    </w:p>
    <w:p>
      <w:r>
        <w:t>The sum is: 8</w:t>
      </w:r>
    </w:p>
    <w:p>
      <w:r>
        <w:t>The factors of 12 are: [1, 2, 3, 4, 6, 12]</w:t>
      </w:r>
    </w:p>
    <w:p/>
    <w:p>
      <w:r>
        <w:t>[Done] exited with code=0 in 0.832 seconds</w:t>
      </w:r>
    </w:p>
    <w:p/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TASK-2:---GOOGLE C0LAB</w:t>
      </w:r>
    </w:p>
    <w:p>
      <w:pPr>
        <w:rPr>
          <w:lang w:val="en-US"/>
        </w:rPr>
      </w:pPr>
      <w:r>
        <w:rPr>
          <w:lang w:val="en-US"/>
        </w:rPr>
        <w:t>PROMPT:---- GENETARE A PYTHON CODE TO ADD TEO NUMBERS AND TO FIND FACTORS</w:t>
      </w:r>
    </w:p>
    <w:p>
      <w:pPr>
        <w:rPr>
          <w:lang w:val="en-US"/>
        </w:rPr>
      </w:pPr>
    </w:p>
    <w:p>
      <w:r>
        <w:rPr>
          <w:lang w:val="en-US"/>
        </w:rPr>
        <w:t xml:space="preserve">CODE;----- </w:t>
      </w:r>
      <w:r>
        <w:t>def find_factors(number):</w:t>
      </w:r>
    </w:p>
    <w:p>
      <w:r>
        <w:t>    factors = []</w:t>
      </w:r>
    </w:p>
    <w:p>
      <w:r>
        <w:t>    for i in range(1, number + 1):</w:t>
      </w:r>
    </w:p>
    <w:p>
      <w:r>
        <w:t>        if number % i == 0:</w:t>
      </w:r>
    </w:p>
    <w:p>
      <w:r>
        <w:t>            factors.append(i)</w:t>
      </w:r>
    </w:p>
    <w:p>
      <w:r>
        <w:t>    return factors</w:t>
      </w:r>
    </w:p>
    <w:p/>
    <w:p>
      <w:r>
        <w:t># Demonstrate the function</w:t>
      </w:r>
    </w:p>
    <w:p>
      <w:r>
        <w:t>num = 60</w:t>
      </w:r>
    </w:p>
    <w:p>
      <w:r>
        <w:t>print(f"The factors of {num} are: {find_factors(num)}")</w:t>
      </w:r>
    </w:p>
    <w:p/>
    <w:p>
      <w:pPr>
        <w:rPr>
          <w:lang w:val="en-US"/>
        </w:rPr>
      </w:pPr>
      <w:r>
        <w:rPr>
          <w:lang w:val="en-US"/>
        </w:rPr>
        <w:t>RESULT:-----</w:t>
      </w:r>
    </w:p>
    <w:p>
      <w:r>
        <w:t>The factors of 60 are: [1, 2, 3, 4, 5, 6, 10, 12, 15, 20, 30, 60]</w:t>
      </w:r>
    </w:p>
    <w:p/>
    <w:p>
      <w:r>
        <w:t>ANOTHER CODE:---</w:t>
      </w:r>
    </w:p>
    <w:p>
      <w:r>
        <w:t>def add_two_numbers(a, b):</w:t>
      </w:r>
    </w:p>
    <w:p>
      <w:r>
        <w:t>    return a + b</w:t>
      </w:r>
    </w:p>
    <w:p/>
    <w:p>
      <w:r>
        <w:t># Demonstrate the function</w:t>
      </w:r>
    </w:p>
    <w:p>
      <w:r>
        <w:t>num1 = 15</w:t>
      </w:r>
    </w:p>
    <w:p>
      <w:r>
        <w:t>num2 = 27</w:t>
      </w:r>
    </w:p>
    <w:p>
      <w:r>
        <w:t>sum_result = add_two_numbers(num1, num2)</w:t>
      </w:r>
    </w:p>
    <w:p>
      <w:r>
        <w:t>print(f"The sum of {num1} and {num2} is: {sum_result}")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RESULT:----</w:t>
      </w:r>
    </w:p>
    <w:p>
      <w:r>
        <w:t>The sum of 15 and 27 is: 42</w:t>
      </w:r>
    </w:p>
    <w:p/>
    <w:p/>
    <w:p/>
    <w:p>
      <w:r>
        <w:t>TASK-3:---CODEX CHATGPT</w:t>
      </w:r>
    </w:p>
    <w:p>
      <w:pPr>
        <w:rPr>
          <w:lang w:val="en-US"/>
        </w:rPr>
      </w:pPr>
      <w:r>
        <w:t>PROMPT ;-</w:t>
      </w:r>
      <w:r>
        <w:rPr>
          <w:lang w:val="en-US"/>
        </w:rPr>
        <w:t xml:space="preserve"> GENETARE A PYTHON CODE TO ADD TEO NUMBERS AND TO FIND FACTORS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CODE:--</w:t>
      </w:r>
      <w:r>
        <w:t xml:space="preserve"> </w:t>
      </w:r>
      <w:r>
        <w:rPr>
          <w:lang w:val="en-US"/>
        </w:rPr>
        <w:t># Add two numbers</w:t>
      </w:r>
    </w:p>
    <w:p>
      <w:pPr>
        <w:rPr>
          <w:lang w:val="en-US"/>
        </w:rPr>
      </w:pPr>
      <w:r>
        <w:rPr>
          <w:lang w:val="en-US"/>
        </w:rPr>
        <w:t>num1 = int(input("Enter first number: "))</w:t>
      </w:r>
    </w:p>
    <w:p>
      <w:pPr>
        <w:rPr>
          <w:lang w:val="en-US"/>
        </w:rPr>
      </w:pPr>
      <w:r>
        <w:rPr>
          <w:lang w:val="en-US"/>
        </w:rPr>
        <w:t>num2 = int(input("Enter second number: "))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sum = num1 + num2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print("Sum =", sum)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# Find factors of the sum</w:t>
      </w:r>
    </w:p>
    <w:p>
      <w:pPr>
        <w:rPr>
          <w:lang w:val="en-US"/>
        </w:rPr>
      </w:pPr>
      <w:r>
        <w:rPr>
          <w:lang w:val="en-US"/>
        </w:rPr>
        <w:t>print("Factors of", sum, "are:")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for i in range(1, sum + 1):</w:t>
      </w:r>
    </w:p>
    <w:p>
      <w:pPr>
        <w:rPr>
          <w:lang w:val="en-US"/>
        </w:rPr>
      </w:pPr>
      <w:r>
        <w:rPr>
          <w:lang w:val="en-US"/>
        </w:rPr>
        <w:t xml:space="preserve">    if sum % i == 0:</w:t>
      </w:r>
    </w:p>
    <w:p>
      <w:pPr>
        <w:rPr>
          <w:lang w:val="en-US"/>
        </w:rPr>
      </w:pPr>
      <w:r>
        <w:rPr>
          <w:lang w:val="en-US"/>
        </w:rPr>
        <w:t xml:space="preserve">        print(i)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RESULT:----</w:t>
      </w:r>
    </w:p>
    <w:p>
      <w:pPr>
        <w:rPr>
          <w:lang w:val="en-US"/>
        </w:rPr>
      </w:pPr>
      <w:r>
        <w:rPr>
          <w:lang w:val="en-US"/>
        </w:rPr>
        <w:t>Enter first number: 6</w:t>
      </w:r>
    </w:p>
    <w:p>
      <w:pPr>
        <w:rPr>
          <w:lang w:val="en-US"/>
        </w:rPr>
      </w:pPr>
      <w:r>
        <w:rPr>
          <w:lang w:val="en-US"/>
        </w:rPr>
        <w:t>Enter second number: 4</w:t>
      </w:r>
    </w:p>
    <w:p>
      <w:pPr>
        <w:rPr>
          <w:lang w:val="en-US"/>
        </w:rPr>
      </w:pPr>
      <w:r>
        <w:rPr>
          <w:lang w:val="en-US"/>
        </w:rPr>
        <w:t>Sum = 10</w:t>
      </w:r>
    </w:p>
    <w:p>
      <w:pPr>
        <w:rPr>
          <w:lang w:val="en-US"/>
        </w:rPr>
      </w:pPr>
      <w:r>
        <w:rPr>
          <w:lang w:val="en-US"/>
        </w:rPr>
        <w:t>Factors of 10 are:</w:t>
      </w:r>
    </w:p>
    <w:p>
      <w:pPr>
        <w:rPr>
          <w:lang w:val="en-US"/>
        </w:rPr>
      </w:pPr>
      <w:r>
        <w:rPr>
          <w:lang w:val="en-US"/>
        </w:rPr>
        <w:t>1</w:t>
      </w:r>
    </w:p>
    <w:p>
      <w:pPr>
        <w:rPr>
          <w:lang w:val="en-US"/>
        </w:rPr>
      </w:pPr>
      <w:r>
        <w:rPr>
          <w:lang w:val="en-US"/>
        </w:rPr>
        <w:t>2</w:t>
      </w:r>
    </w:p>
    <w:p>
      <w:pPr>
        <w:rPr>
          <w:lang w:val="en-US"/>
        </w:rPr>
      </w:pPr>
      <w:r>
        <w:rPr>
          <w:lang w:val="en-US"/>
        </w:rPr>
        <w:t>5</w:t>
      </w:r>
    </w:p>
    <w:p>
      <w:pPr>
        <w:rPr>
          <w:lang w:val="en-US"/>
        </w:rPr>
      </w:pPr>
      <w:r>
        <w:rPr>
          <w:lang w:val="en-US"/>
        </w:rPr>
        <w:t>10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REPORT:---</w:t>
      </w:r>
    </w:p>
    <w:p>
      <w:pPr>
        <w:rPr>
          <w:b/>
          <w:bCs/>
          <w:sz w:val="30"/>
          <w:szCs w:val="30"/>
          <w:lang w:val="en-US"/>
        </w:rPr>
      </w:pPr>
    </w:p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Tool Analysis</w:t>
      </w:r>
    </w:p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1: VS Code (AI Assistant / Copilot)</w:t>
      </w:r>
    </w:p>
    <w:p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Interpretation: It recognized two separate requirements. It generated two completely independent functions.</w:t>
      </w:r>
    </w:p>
    <w:p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Execution: Used standard functions with hardcoded example values (5, 3 and 12).</w:t>
      </w:r>
    </w:p>
    <w:p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Pros: Clean, modular code structure using functions (def). Highly reusable.</w:t>
      </w:r>
    </w:p>
    <w:p>
      <w:pPr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Cons: Kept the two operations completely isolated from each other.</w:t>
      </w:r>
    </w:p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2: Google Colab (AI Coding Assistant)</w:t>
      </w:r>
    </w:p>
    <w:p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Interpretation: Similar to VS Code, it treated the request as two separate, disconnected tasks.</w:t>
      </w:r>
    </w:p>
    <w:p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Execution: Generated two separate code blocks. It used advanced Python f-strings (f"...") for cleaner output formatting. It tested with larger numbers (60 and 15, 27).</w:t>
      </w:r>
    </w:p>
    <w:p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Pros: Modern Python syntax formatting. Good choice of test cases.</w:t>
      </w:r>
    </w:p>
    <w:p>
      <w:pPr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Cons: Split the response into "Another Code", requiring you to run two separate blocks instead of a unified script.</w:t>
      </w:r>
    </w:p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3: OpenAI Codex / ChatGPT</w:t>
      </w:r>
    </w:p>
    <w:p>
      <w:pPr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Interpretation: Superior Context Understanding. It connected the two requirements logically. It took two numbers, added them, and then </w:t>
      </w:r>
      <w:r>
        <w:rPr>
          <w:b/>
          <w:bCs/>
          <w:i/>
          <w:iCs/>
          <w:sz w:val="30"/>
          <w:szCs w:val="30"/>
        </w:rPr>
        <w:t>automatically found the factors of that resulting sum</w:t>
      </w:r>
      <w:r>
        <w:rPr>
          <w:b/>
          <w:bCs/>
          <w:sz w:val="30"/>
          <w:szCs w:val="30"/>
        </w:rPr>
        <w:t>.</w:t>
      </w:r>
    </w:p>
    <w:p>
      <w:pPr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Execution: Interactive script using dynamic user inputs (input()) instead of hardcoded numbers.</w:t>
      </w:r>
    </w:p>
    <w:p>
      <w:pPr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Pros: Most intelligent interpretation. It created a meaningful workflow (Inputs(rightarrow )) Sum (rightarrow ) Factors of Sum) rather than just dumping two unrelated snippets.</w:t>
      </w:r>
    </w:p>
    <w:p>
      <w:pPr>
        <w:numPr>
          <w:ilvl w:val="0"/>
          <w:numId w:val="3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Cons: Does not use reusable functions (def), writing everything in a flat, sequential script.</w:t>
      </w:r>
    </w:p>
    <w:p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b/>
          <w:bCs/>
          <w:sz w:val="30"/>
          <w:szCs w:val="30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D6C6C65"/>
    <w:multiLevelType w:val="multilevel"/>
    <w:tmpl w:val="62B2D7A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652B34"/>
    <w:multiLevelType w:val="multilevel"/>
    <w:tmpl w:val="2754293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331D7"/>
    <w:multiLevelType w:val="multilevel"/>
    <w:tmpl w:val="7AE4F00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25</TotalTime>
  <Application>Yozo_Office</Application>
  <Pages>6</Pages>
  <Words>552</Words>
  <Characters>2946</Characters>
  <Lines>143</Lines>
  <Paragraphs>90</Paragraphs>
  <CharactersWithSpaces>3619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Mekala Sai Pravalika</dc:creator>
  <cp:lastModifiedBy>vivo user</cp:lastModifiedBy>
  <cp:revision>1</cp:revision>
  <dcterms:created xsi:type="dcterms:W3CDTF">2026-08-14T10:58:00Z</dcterms:created>
  <dcterms:modified xsi:type="dcterms:W3CDTF">2026-09-18T09:16:34Z</dcterms:modified>
</cp:coreProperties>
</file>