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settings.xml" ContentType="application/vnd.openxmlformats-officedocument.wordprocessingml.setting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o="urn:schemas-microsoft-com:office:office" xmlns:r="http://schemas.openxmlformats.org/officeDocument/2006/relationships" xmlns:m="http://schemas.openxmlformats.org/officeDocument/2006/math" xmlns:v="urn:schemas-microsoft-com:vml" xmlns:a="http://schemas.openxmlformats.org/drawingml/2006/main" xmlns:wps="http://schemas.microsoft.com/office/word/2010/wordprocessingShape" xmlns:wp="http://schemas.openxmlformats.org/drawingml/2006/wordprocessingDrawing" xmlns:pic="http://schemas.openxmlformats.org/drawingml/2006/picture" xmlns:mc="http://schemas.openxmlformats.org/markup-compatibility/2006" xmlns:wpg="http://schemas.microsoft.com/office/word/2010/wordprocessingGroup" xmlns:wpc="http://schemas.microsoft.com/office/word/2010/wordprocessingCanvas" xmlns:w10="urn:schemas-microsoft-com:office:word" xmlns:w14="http://schemas.microsoft.com/office/word/2010/wordml" xmlns:a14="http://schemas.microsoft.com/office/drawing/2010/main" mc:Ignorable="w14">
  <w:body>
    <w:p>
      <w:r>
        <w:rPr>
          <w:b/>
          <w:bCs/>
        </w:rPr>
        <w:t>Lab Assignment 10</w:t>
      </w:r>
    </w:p>
    <w:p>
      <w:r>
        <w:t>Lab 10 – Code Review and Quality: Using AI to Improve Code</w:t>
      </w:r>
    </w:p>
    <w:p>
      <w:r>
        <w:t>Quality and Readability</w:t>
      </w:r>
    </w:p>
    <w:tbl>
      <w:tblPr>
        <w:jc w:val="left"/>
        <w:tblInd w:w="-24" w:type="dxa"/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0" w:type="dxa"/>
          <w:left w:w="10" w:type="dxa"/>
          <w:bottom w:w="0" w:type="dxa"/>
          <w:right w:w="10" w:type="dxa"/>
        </w:tblCellMar>
      </w:tblPr>
      <w:tblGrid>
        <w:gridCol w:w="3120"/>
        <w:gridCol w:w="6240"/>
      </w:tblGrid>
      <w:tr>
        <w:tc>
          <w:tcPr>
            <w:tcW w:w="31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r>
              <w:rPr>
                <w:b/>
                <w:bCs/>
              </w:rPr>
              <w:t>Name</w:t>
            </w:r>
          </w:p>
        </w:tc>
        <w:tc>
          <w:tcPr>
            <w:tcW w:w="62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r>
              <w:t xml:space="preserve">G Vijaya Simha Reddy </w:t>
            </w:r>
          </w:p>
        </w:tc>
      </w:tr>
      <w:tr>
        <w:tc>
          <w:tcPr>
            <w:tcW w:w="31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r>
              <w:rPr>
                <w:b/>
                <w:bCs/>
              </w:rPr>
              <w:t>Enrollment No.</w:t>
            </w:r>
          </w:p>
        </w:tc>
        <w:tc>
          <w:tcPr>
            <w:tcW w:w="62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r>
              <w:t>2503A52671</w:t>
            </w:r>
          </w:p>
        </w:tc>
      </w:tr>
      <w:tr>
        <w:tc>
          <w:tcPr>
            <w:tcW w:w="31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r>
              <w:rPr>
                <w:b/>
                <w:bCs/>
              </w:rPr>
              <w:t>Batch</w:t>
            </w:r>
          </w:p>
        </w:tc>
        <w:tc>
          <w:tcPr>
            <w:tcW w:w="62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r>
              <w:t>23</w:t>
            </w:r>
          </w:p>
        </w:tc>
      </w:tr>
    </w:tbl>
    <w:p>
      <w:bookmarkStart w:id="0" w:name="_GoBack"/>
      <w:bookmarkEnd w:id="0"/>
    </w:p>
    <w:p>
      <w:r>
        <w:t>Task Description #1 – Syntax and Logic Errors</w:t>
      </w:r>
    </w:p>
    <w:p>
      <w:r>
        <w:t>Task: Use AI to identify and fix syntax and logic errors in a faulty</w:t>
      </w:r>
    </w:p>
    <w:p>
      <w:r>
        <w:t>Python script.</w:t>
      </w:r>
    </w:p>
    <w:p>
      <w:r>
        <w:t>Sample Input Code:</w:t>
      </w:r>
    </w:p>
    <w:p>
      <w:r>
        <w:t># Calculate average score of a student</w:t>
      </w:r>
    </w:p>
    <w:p>
      <w:r>
        <w:t>def calc_average(marks):</w:t>
      </w:r>
    </w:p>
    <w:p/>
    <w:p>
      <w:r>
        <w:t>Week5 -</w:t>
      </w:r>
    </w:p>
    <w:p>
      <w:r>
        <w:t>Monday</w:t>
      </w:r>
    </w:p>
    <w:p/>
    <w:p>
      <w:r>
        <w:t>total = 0</w:t>
      </w:r>
    </w:p>
    <w:p>
      <w:r>
        <w:t>for m in marks:</w:t>
      </w:r>
    </w:p>
    <w:p>
      <w:r>
        <w:t>total += m</w:t>
      </w:r>
    </w:p>
    <w:p>
      <w:r>
        <w:t>average = total / len(marks)</w:t>
      </w:r>
    </w:p>
    <w:p>
      <w:r>
        <w:t>return avrage # Typo here</w:t>
      </w:r>
    </w:p>
    <w:p>
      <w:r>
        <w:t>marks = [85, 90, 78, 92]</w:t>
      </w:r>
    </w:p>
    <w:p>
      <w:r>
        <w:t>print(&amp;quot;Average Score is &amp;quot;, calc_average(marks)</w:t>
      </w:r>
    </w:p>
    <w:p>
      <w:r>
        <w:t>Expected Output:</w:t>
      </w:r>
    </w:p>
    <w:p>
      <w:r>
        <w:t xml:space="preserve"> Corrected and runnable Python code with explanations of the fixes.</w:t>
      </w:r>
    </w:p>
    <w:p>
      <w:r>
        <w:t>Code:</w:t>
      </w:r>
    </w:p>
    <w:p>
      <w:r>
        <w:t>def calc_average(marks):</w:t>
      </w:r>
    </w:p>
    <w:p>
      <w:r>
        <w:t>    """Return the arithmetic mean of the given marks."""</w:t>
      </w:r>
    </w:p>
    <w:p>
      <w:r>
        <w:t>    if not marks:</w:t>
      </w:r>
    </w:p>
    <w:p>
      <w:r>
        <w:t>        raise ValueError("marks must contain at least one score")</w:t>
      </w:r>
    </w:p>
    <w:p/>
    <w:p>
      <w:r>
        <w:t>    total = 0</w:t>
      </w:r>
    </w:p>
    <w:p>
      <w:r>
        <w:t>    for mark in marks:</w:t>
      </w:r>
    </w:p>
    <w:p>
      <w:r>
        <w:t>        total += mark</w:t>
      </w:r>
    </w:p>
    <w:p>
      <w:r>
        <w:t>    average = total / len(marks)</w:t>
      </w:r>
    </w:p>
    <w:p>
      <w:r>
        <w:t>    return average</w:t>
      </w:r>
    </w:p>
    <w:p/>
    <w:p>
      <w:r>
        <w:t>marks = [85, 90, 78, 92]</w:t>
      </w:r>
    </w:p>
    <w:p>
      <w:r>
        <w:t>print("Average Score is", calc_average(marks))</w:t>
      </w:r>
    </w:p>
    <w:p/>
    <w:p>
      <w:r>
        <w:t># Fixes: restored the missing indentation, removed unrelated "Week5 - Monday"</w:t>
      </w:r>
    </w:p>
    <w:p>
      <w:r>
        <w:t># text, corrected the return variable typo, and closed the print call properly.</w:t>
      </w:r>
    </w:p>
    <w:p>
      <w:r>
        <w:t># The empty-list check also prevents division by zero.</w:t>
      </w:r>
    </w:p>
    <w:p/>
    <w:p>
      <w:r>
        <w:t>Output:</w:t>
      </w:r>
    </w:p>
    <w:p>
      <w:r>
        <w:t>Average Score is 86.25</w:t>
      </w:r>
    </w:p>
    <w:p/>
    <w:p/>
    <w:p/>
    <w:p>
      <w:r>
        <w:t>Task Description #2 – PEP 8 Compliance</w:t>
      </w:r>
    </w:p>
    <w:p>
      <w:r>
        <w:t>Task: Use AI to refactor Python code to follow PEP 8 style</w:t>
      </w:r>
    </w:p>
    <w:p>
      <w:r>
        <w:t>guidelines.</w:t>
      </w:r>
    </w:p>
    <w:p>
      <w:r>
        <w:t>Sample Input Code:</w:t>
      </w:r>
    </w:p>
    <w:p>
      <w:r>
        <w:t>def area_of_rect(L,B) : return L*B</w:t>
      </w:r>
    </w:p>
    <w:p>
      <w:r>
        <w:t>print(area_of_rect(10,20))</w:t>
      </w:r>
    </w:p>
    <w:p>
      <w:r>
        <w:t>Expected Output:</w:t>
      </w:r>
    </w:p>
    <w:p>
      <w:r>
        <w:t>Well-formatted PEP 8-compliant Python code.</w:t>
      </w:r>
    </w:p>
    <w:p>
      <w:r>
        <w:t>Code:</w:t>
      </w:r>
    </w:p>
    <w:p>
      <w:r>
        <w:t>"""Calculate and display the area of a rectangle."""</w:t>
      </w:r>
    </w:p>
    <w:p/>
    <w:p>
      <w:r>
        <w:t>def area_of_rect(length, breadth):</w:t>
      </w:r>
    </w:p>
    <w:p>
      <w:r>
        <w:t>    """Return the area of a rectangle."""</w:t>
      </w:r>
    </w:p>
    <w:p>
      <w:r>
        <w:t>    return length * breadth</w:t>
      </w:r>
    </w:p>
    <w:p/>
    <w:p>
      <w:r>
        <w:t>print(area_of_rect(10, 20))</w:t>
      </w:r>
    </w:p>
    <w:p>
      <w:r>
        <w:t>Output:</w:t>
      </w:r>
    </w:p>
    <w:p>
      <w:r>
        <w:t>200</w:t>
      </w:r>
    </w:p>
    <w:p>
      <w:r>
        <w:t>Task Description #3 – Readability Enhancement</w:t>
      </w:r>
    </w:p>
    <w:p>
      <w:r>
        <w:t>Task: Use AI to make code more readable without changing its</w:t>
      </w:r>
    </w:p>
    <w:p>
      <w:r>
        <w:t>logic.</w:t>
      </w:r>
    </w:p>
    <w:p>
      <w:r>
        <w:t>Sample Input Code:</w:t>
      </w:r>
    </w:p>
    <w:p>
      <w:r>
        <w:t>def c(x,y):</w:t>
      </w:r>
    </w:p>
    <w:p>
      <w:r>
        <w:t>return x*y/100</w:t>
      </w:r>
    </w:p>
    <w:p>
      <w:r>
        <w:t>a=200</w:t>
      </w:r>
    </w:p>
    <w:p>
      <w:r>
        <w:t>b=15</w:t>
      </w:r>
    </w:p>
    <w:p>
      <w:r>
        <w:t>print(c(a,b))</w:t>
      </w:r>
    </w:p>
    <w:p>
      <w:r>
        <w:t>Expected Output:Python code with descriptive variable names, inline comments, and clear formatting.</w:t>
      </w:r>
    </w:p>
    <w:p>
      <w:r>
        <w:t>Code:</w:t>
      </w:r>
    </w:p>
    <w:p>
      <w:r>
        <w:t>def calculate_percentage(value, percentage):</w:t>
      </w:r>
    </w:p>
    <w:p>
      <w:r>
        <w:t>    """Return the requested percentage of a value."""</w:t>
      </w:r>
    </w:p>
    <w:p>
      <w:r>
        <w:t>    return value * percentage / 100</w:t>
      </w:r>
    </w:p>
    <w:p/>
    <w:p>
      <w:r>
        <w:t>amount = 200</w:t>
      </w:r>
    </w:p>
    <w:p>
      <w:r>
        <w:t>percentage_rate = 15</w:t>
      </w:r>
    </w:p>
    <w:p>
      <w:r>
        <w:t>print(calculate_percentage(amount, percentage_rate))</w:t>
      </w:r>
    </w:p>
    <w:p/>
    <w:p>
      <w:r>
        <w:t>Output:</w:t>
      </w:r>
    </w:p>
    <w:p>
      <w:r>
        <w:t>30.0</w:t>
      </w:r>
    </w:p>
    <w:p>
      <w:r>
        <w:t>Task Description #5 – Performance Optimization</w:t>
      </w:r>
    </w:p>
    <w:p>
      <w:r>
        <w:t>Task: Use AI to make the code run faster.</w:t>
      </w:r>
    </w:p>
    <w:p>
      <w:r>
        <w:t>Sample Input Code:</w:t>
      </w:r>
    </w:p>
    <w:p>
      <w:r>
        <w:t># Find squares of numbers</w:t>
      </w:r>
    </w:p>
    <w:p>
      <w:r>
        <w:t>nums = [i for i in range(1,1000000)]</w:t>
      </w:r>
    </w:p>
    <w:p>
      <w:r>
        <w:t>squares = []</w:t>
      </w:r>
    </w:p>
    <w:p/>
    <w:p>
      <w:r>
        <w:t>for n in nums:</w:t>
      </w:r>
    </w:p>
    <w:p>
      <w:r>
        <w:t>squares.append(n**2)</w:t>
      </w:r>
    </w:p>
    <w:p>
      <w:r>
        <w:t>print(len(squares))</w:t>
      </w:r>
    </w:p>
    <w:p>
      <w:r>
        <w:t>Expected Output:</w:t>
      </w:r>
    </w:p>
    <w:p>
      <w:r>
        <w:t xml:space="preserve"> Optimized code using list comprehensions or vectorized</w:t>
      </w:r>
    </w:p>
    <w:p>
      <w:r>
        <w:t>operations.</w:t>
      </w:r>
    </w:p>
    <w:p>
      <w:r>
        <w:t>Code:</w:t>
      </w:r>
    </w:p>
    <w:p>
      <w:r>
        <w:t># Find squares of numbers efficiently with a list comprehension.</w:t>
      </w:r>
    </w:p>
    <w:p>
      <w:r>
        <w:t>nums = range(1, 1_000_000)</w:t>
      </w:r>
    </w:p>
    <w:p>
      <w:r>
        <w:t>squares = [n * n for n in nums]</w:t>
      </w:r>
    </w:p>
    <w:p>
      <w:r>
        <w:t>print(len(squares))</w:t>
      </w:r>
    </w:p>
    <w:p>
      <w:r>
        <w:t>Output:</w:t>
      </w:r>
    </w:p>
    <w:p>
      <w:r>
        <w:t>999999</w:t>
      </w:r>
    </w:p>
    <w:p>
      <w:r>
        <w:t>Task Description #6 – Complexity Reduction</w:t>
      </w:r>
    </w:p>
    <w:p>
      <w:r>
        <w:t>Task: Use AI to simplify overly complex logic.</w:t>
      </w:r>
    </w:p>
    <w:p>
      <w:r>
        <w:t>Sample Input Code:</w:t>
      </w:r>
    </w:p>
    <w:p>
      <w:r>
        <w:t>def grade(score):</w:t>
      </w:r>
    </w:p>
    <w:p>
      <w:r>
        <w:t>if score &amp;gt;= 90:</w:t>
      </w:r>
    </w:p>
    <w:p>
      <w:r>
        <w:t>return &amp;quot;A&amp;quot;</w:t>
      </w:r>
    </w:p>
    <w:p>
      <w:r>
        <w:t>else:</w:t>
      </w:r>
    </w:p>
    <w:p>
      <w:r>
        <w:t>if score &amp;gt;= 80:</w:t>
      </w:r>
    </w:p>
    <w:p>
      <w:r>
        <w:t>return &amp;quot;B&amp;quot;</w:t>
      </w:r>
    </w:p>
    <w:p>
      <w:r>
        <w:t>else:</w:t>
      </w:r>
    </w:p>
    <w:p>
      <w:r>
        <w:t>if score &amp;gt;= 70:</w:t>
      </w:r>
    </w:p>
    <w:p>
      <w:r>
        <w:t>return &amp;quot;C&amp;quot;</w:t>
      </w:r>
    </w:p>
    <w:p>
      <w:r>
        <w:t>else:</w:t>
      </w:r>
    </w:p>
    <w:p>
      <w:r>
        <w:t>if score &amp;gt;= 60:</w:t>
      </w:r>
    </w:p>
    <w:p>
      <w:r>
        <w:t>return &amp;quot;D&amp;quot;</w:t>
      </w:r>
    </w:p>
    <w:p>
      <w:r>
        <w:t>else:</w:t>
      </w:r>
    </w:p>
    <w:p>
      <w:r>
        <w:t>return &amp;quot;F&amp;quot;</w:t>
      </w:r>
    </w:p>
    <w:p>
      <w:r>
        <w:t>Expected Output:</w:t>
      </w:r>
    </w:p>
    <w:p>
      <w:r>
        <w:t xml:space="preserve"> Cleaner logic using elif or dictionary mapping.</w:t>
      </w:r>
    </w:p>
    <w:p>
      <w:r>
        <w:t>Code:</w:t>
      </w:r>
    </w:p>
    <w:p>
      <w:r>
        <w:t>def grade(score):</w:t>
      </w:r>
    </w:p>
    <w:p>
      <w:r>
        <w:t>    """Return the letter grade for a numeric score."""</w:t>
      </w:r>
    </w:p>
    <w:p>
      <w:r>
        <w:t>    if score &gt;= 90:</w:t>
      </w:r>
    </w:p>
    <w:p>
      <w:r>
        <w:t>        return "A"</w:t>
      </w:r>
    </w:p>
    <w:p>
      <w:r>
        <w:t>    elif score &gt;= 80:</w:t>
      </w:r>
    </w:p>
    <w:p>
      <w:r>
        <w:t>        return "B"</w:t>
      </w:r>
    </w:p>
    <w:p>
      <w:r>
        <w:t>    elif score &gt;= 70:</w:t>
      </w:r>
    </w:p>
    <w:p>
      <w:r>
        <w:t>        return "C"</w:t>
      </w:r>
    </w:p>
    <w:p>
      <w:r>
        <w:t>    elif score &gt;= 60:</w:t>
      </w:r>
    </w:p>
    <w:p>
      <w:r>
        <w:t>        return "D"</w:t>
      </w:r>
    </w:p>
    <w:p>
      <w:r>
        <w:t>    return "F"</w:t>
      </w:r>
    </w:p>
    <w:p>
      <w:r>
        <w:t>print(grade(85))  # Output: B</w:t>
      </w:r>
    </w:p>
    <w:p>
      <w:r>
        <w:t>print(grade(72))  # Output: C</w:t>
      </w:r>
    </w:p>
    <w:p/>
    <w:p>
      <w:r>
        <w:t>Output:</w:t>
      </w:r>
    </w:p>
    <w:p>
      <w:r>
        <w:t>B</w:t>
      </w:r>
    </w:p>
    <w:p>
      <w:r>
        <w:t>C</w:t>
      </w:r>
    </w:p>
    <w:sectPr>
      <w:pgSz w:w="11906" w:h="16838"/>
      <w:pgMar w:top="1440" w:right="1440" w:bottom="1440" w:left="1440" w:header="708" w:footer="708" w:gutter="0"/>
      <w:docGrid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panose1 w:val="00000000000000000000"/>
    <w:charset w:val="00"/>
    <w:family w:val="auto"/>
    <w:pitch w:val="variable"/>
    <w:sig w:usb0="00000000" w:usb1="00000000" w:usb2="00000000" w:usb3="00000000" w:csb0="00000000" w:csb1="00000000"/>
  </w:font>
  <w:font w:name="Aptos">
    <w:altName w:val="Arial"/>
    <w:panose1 w:val="00000000000000000000"/>
    <w:charset w:val="00"/>
    <w:family w:val="swiss"/>
    <w:pitch w:val="variable"/>
    <w:sig w:usb0="20000287" w:usb1="00000003" w:usb2="00000000" w:usb3="00000000" w:csb0="0000019F" w:csb1="00000000"/>
  </w:font>
  <w:font w:name="Arial">
    <w:panose1 w:val="00000000000000000000"/>
    <w:charset w:val="00"/>
    <w:family w:val="auto"/>
    <w:pitch w:val="variable"/>
    <w:sig w:usb0="00000000" w:usb1="00000000" w:usb2="00000000" w:usb3="00000000" w:csb0="00000000" w:csb1="00000000"/>
  </w:font>
  <w:font w:name="Aptos Display">
    <w:altName w:val="Arial"/>
    <w:panose1 w:val="00000000000000000000"/>
    <w:charset w:val="00"/>
    <w:family w:val="swiss"/>
    <w:pitch w:val="variable"/>
    <w:sig w:usb0="20000287" w:usb1="00000003" w:usb2="00000000" w:usb3="00000000" w:csb0="0000019F" w:csb1="00000000"/>
  </w:font>
  <w:font w:name="等线 Light">
    <w:altName w:val="Droid Sans"/>
    <w:panose1 w:val="00000000000000000000"/>
    <w:charset w:val="00"/>
    <w:family w:val="auto"/>
    <w:pitch w:val="variable"/>
    <w:sig w:usb0="00000000" w:usb1="00000000" w:usb2="00000000" w:usb3="00000000" w:csb0="00000000" w:csb1="00000000"/>
  </w:font>
</w:fonts>
</file>

<file path=word/settings.xml><?xml version="1.0" encoding="utf-8"?>
<w:settings xmlns:w="http://schemas.openxmlformats.org/wordprocessingml/2006/main" xmlns:o="urn:schemas-microsoft-com:office:office" xmlns:r="http://schemas.openxmlformats.org/officeDocument/2006/relationships" xmlns:m="http://schemas.openxmlformats.org/officeDocument/2006/math" xmlns:v="urn:schemas-microsoft-com:vml">
  <w:zoom w:percent="136"/>
  <w:bordersDoNotSurroundHeader/>
  <w:bordersDoNotSurroundFooter/>
  <w:defaultTabStop w:val="720"/>
  <w:drawingGridHorizontalSpacing w:val="120"/>
  <w:drawingGridVerticalSpacing w:val="163"/>
  <w:displayHorizontalDrawingGridEvery w:val="0"/>
  <w:displayVerticalDrawingGridEvery w:val="1"/>
  <w:compat>
    <w:spaceForUL/>
    <w:growAutofit/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style w:type="paragraph" w:default="1" w:styleId="0">
    <w:name w:val="Normal"/>
    <w:pPr>
      <w:spacing w:after="160" w:line="278" w:lineRule="auto"/>
    </w:pPr>
    <w:rPr>
      <w:rFonts w:ascii="Aptos" w:eastAsia="Aptos" w:cs="Arial" w:hAnsi="Aptos"/>
      <w:kern w:val="2"/>
      <w:sz w:val="24"/>
      <w:szCs w:val="24"/>
      <w:lang w:val="en-IN" w:eastAsia="en-US" w:bidi="ar-SA"/>
    </w:rPr>
  </w:style>
  <w:style w:type="paragraph" w:styleId="1">
    <w:name w:val="heading 1"/>
    <w:basedOn w:val="0"/>
    <w:next w:val="0"/>
    <w:pPr>
      <w:keepNext/>
      <w:keepLines/>
      <w:spacing w:before="360" w:after="80"/>
      <w:outlineLvl w:val="0"/>
    </w:pPr>
    <w:rPr>
      <w:rFonts w:ascii="Aptos Display" w:eastAsia="等线 Light" w:cs="Times New Roman" w:hAnsi="Aptos Display"/>
      <w:color w:val="0F4761"/>
      <w:sz w:val="40"/>
      <w:szCs w:val="40"/>
    </w:rPr>
  </w:style>
  <w:style w:type="paragraph" w:styleId="2">
    <w:name w:val="heading 2"/>
    <w:basedOn w:val="0"/>
    <w:next w:val="0"/>
    <w:pPr>
      <w:keepNext/>
      <w:keepLines/>
      <w:spacing w:before="160" w:after="80"/>
      <w:outlineLvl w:val="1"/>
    </w:pPr>
    <w:rPr>
      <w:rFonts w:ascii="Aptos Display" w:eastAsia="等线 Light" w:cs="Times New Roman" w:hAnsi="Aptos Display"/>
      <w:color w:val="0F4761"/>
      <w:sz w:val="32"/>
      <w:szCs w:val="32"/>
    </w:rPr>
  </w:style>
  <w:style w:type="paragraph" w:styleId="3">
    <w:name w:val="heading 3"/>
    <w:basedOn w:val="0"/>
    <w:next w:val="0"/>
    <w:pPr>
      <w:keepNext/>
      <w:keepLines/>
      <w:spacing w:before="160" w:after="80"/>
      <w:outlineLvl w:val="2"/>
    </w:pPr>
    <w:rPr>
      <w:rFonts w:eastAsia="等线 Light" w:cs="Times New Roman"/>
      <w:color w:val="0F4761"/>
      <w:sz w:val="28"/>
      <w:szCs w:val="28"/>
    </w:rPr>
  </w:style>
  <w:style w:type="paragraph" w:styleId="4">
    <w:name w:val="heading 4"/>
    <w:basedOn w:val="0"/>
    <w:next w:val="0"/>
    <w:pPr>
      <w:keepNext/>
      <w:keepLines/>
      <w:spacing w:before="80" w:after="40"/>
      <w:outlineLvl w:val="3"/>
    </w:pPr>
    <w:rPr>
      <w:rFonts w:eastAsia="等线 Light" w:cs="Times New Roman"/>
      <w:i/>
      <w:iCs/>
      <w:color w:val="0F4761"/>
    </w:rPr>
  </w:style>
  <w:style w:type="paragraph" w:styleId="5">
    <w:name w:val="heading 5"/>
    <w:basedOn w:val="0"/>
    <w:next w:val="0"/>
    <w:pPr>
      <w:keepNext/>
      <w:keepLines/>
      <w:spacing w:before="80" w:after="40"/>
      <w:outlineLvl w:val="4"/>
    </w:pPr>
    <w:rPr>
      <w:rFonts w:eastAsia="等线 Light" w:cs="Times New Roman"/>
      <w:color w:val="0F4761"/>
    </w:rPr>
  </w:style>
  <w:style w:type="paragraph" w:styleId="6">
    <w:name w:val="heading 6"/>
    <w:basedOn w:val="0"/>
    <w:next w:val="0"/>
    <w:pPr>
      <w:keepNext/>
      <w:keepLines/>
      <w:spacing w:before="40" w:after="0"/>
      <w:outlineLvl w:val="5"/>
    </w:pPr>
    <w:rPr>
      <w:rFonts w:eastAsia="等线 Light" w:cs="Times New Roman"/>
      <w:i/>
      <w:iCs/>
      <w:color w:val="595959"/>
    </w:rPr>
  </w:style>
  <w:style w:type="paragraph" w:styleId="7">
    <w:name w:val="heading 7"/>
    <w:basedOn w:val="0"/>
    <w:next w:val="0"/>
    <w:pPr>
      <w:keepNext/>
      <w:keepLines/>
      <w:spacing w:before="40" w:after="0"/>
      <w:outlineLvl w:val="6"/>
    </w:pPr>
    <w:rPr>
      <w:rFonts w:eastAsia="等线 Light" w:cs="Times New Roman"/>
      <w:color w:val="595959"/>
    </w:rPr>
  </w:style>
  <w:style w:type="paragraph" w:styleId="8">
    <w:name w:val="heading 8"/>
    <w:basedOn w:val="0"/>
    <w:next w:val="0"/>
    <w:pPr>
      <w:keepNext/>
      <w:keepLines/>
      <w:spacing w:after="0"/>
      <w:outlineLvl w:val="7"/>
    </w:pPr>
    <w:rPr>
      <w:rFonts w:eastAsia="等线 Light" w:cs="Times New Roman"/>
      <w:i/>
      <w:iCs/>
      <w:color w:val="272727"/>
    </w:rPr>
  </w:style>
  <w:style w:type="paragraph" w:styleId="9">
    <w:name w:val="heading 9"/>
    <w:basedOn w:val="0"/>
    <w:next w:val="0"/>
    <w:pPr>
      <w:keepNext/>
      <w:keepLines/>
      <w:spacing w:after="0"/>
      <w:outlineLvl w:val="8"/>
    </w:pPr>
    <w:rPr>
      <w:rFonts w:eastAsia="等线 Light" w:cs="Times New Roman"/>
      <w:color w:val="272727"/>
    </w:rPr>
  </w:style>
  <w:style w:type="character" w:default="1" w:styleId="10">
    <w:name w:val="Default Paragraph Font"/>
  </w:style>
  <w:style w:type="paragraph" w:styleId="15">
    <w:name w:val="Title"/>
    <w:basedOn w:val="0"/>
    <w:next w:val="0"/>
    <w:pPr>
      <w:spacing w:after="80" w:line="240" w:lineRule="auto"/>
      <w:contextualSpacing/>
    </w:pPr>
    <w:rPr>
      <w:rFonts w:ascii="Aptos Display" w:eastAsia="等线 Light" w:cs="Times New Roman" w:hAnsi="Aptos Display"/>
      <w:spacing w:val="-10"/>
      <w:kern w:val="28"/>
      <w:sz w:val="56"/>
      <w:szCs w:val="56"/>
    </w:rPr>
  </w:style>
  <w:style w:type="paragraph" w:styleId="16">
    <w:name w:val="Subtitle"/>
    <w:basedOn w:val="0"/>
    <w:next w:val="0"/>
    <w:rPr>
      <w:rFonts w:eastAsia="等线 Light" w:cs="Times New Roman"/>
      <w:color w:val="595959"/>
      <w:spacing w:val="15"/>
      <w:sz w:val="28"/>
      <w:szCs w:val="28"/>
    </w:rPr>
  </w:style>
  <w:style w:type="paragraph" w:customStyle="1" w:styleId="17">
    <w:name w:val="Quote"/>
    <w:basedOn w:val="0"/>
    <w:next w:val="0"/>
    <w:pPr>
      <w:spacing w:before="160"/>
      <w:jc w:val="center"/>
    </w:pPr>
    <w:rPr>
      <w:i/>
      <w:iCs/>
      <w:color w:val="404040"/>
    </w:rPr>
  </w:style>
  <w:style w:type="paragraph" w:customStyle="1" w:styleId="18">
    <w:name w:val="List Paragraph"/>
    <w:basedOn w:val="0"/>
    <w:pPr>
      <w:ind w:left="720"/>
      <w:contextualSpacing/>
    </w:pPr>
  </w:style>
  <w:style w:type="character" w:customStyle="1" w:styleId="19">
    <w:name w:val="Intense Emphasis"/>
    <w:basedOn w:val="10"/>
    <w:rPr>
      <w:i/>
      <w:iCs/>
      <w:color w:val="0F4761"/>
    </w:rPr>
  </w:style>
  <w:style w:type="paragraph" w:customStyle="1" w:styleId="20">
    <w:name w:val="Intense Quote"/>
    <w:basedOn w:val="0"/>
    <w:next w:val="0"/>
    <w:pPr>
      <w:pBdr>
        <w:top w:val="single" w:sz="4" w:space="10" w:color="0F4761"/>
        <w:bottom w:val="single" w:sz="4" w:space="10" w:color="0F4761"/>
      </w:pBdr>
      <w:spacing w:before="360" w:after="360"/>
      <w:ind w:left="864" w:right="864"/>
      <w:jc w:val="center"/>
    </w:pPr>
    <w:rPr>
      <w:i/>
      <w:iCs/>
      <w:color w:val="0F4761"/>
    </w:rPr>
  </w:style>
  <w:style w:type="character" w:customStyle="1" w:styleId="21">
    <w:name w:val="Intense Reference"/>
    <w:basedOn w:val="10"/>
    <w:rPr>
      <w:b/>
      <w:bCs/>
      <w:caps w:val="0"/>
      <w:smallCaps/>
      <w:color w:val="0F4761"/>
      <w:spacing w:val="5"/>
    </w:rPr>
  </w:style>
</w:styles>
</file>

<file path=word/_rels/document.xml.rels><?xml version="1.0" encoding="UTF-8" standalone="yes"?>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styles" Target="styles.xml"/><Relationship Id="rId3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>
  <Template>Normal.eit</Template>
  <TotalTime>23</TotalTime>
  <Application>Yozo_Office</Application>
  <Pages>6</Pages>
  <Words>502</Words>
  <Characters>2821</Characters>
  <Lines>150</Lines>
  <Paragraphs>133</Paragraphs>
  <CharactersWithSpaces>3314</CharactersWithSpac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creator>Taneshwar Ganji</dc:creator>
  <cp:lastModifiedBy>vivo user</cp:lastModifiedBy>
  <cp:revision>1</cp:revision>
  <dcterms:created xsi:type="dcterms:W3CDTF">2026-10-05T09:04:00Z</dcterms:created>
  <dcterms:modified xsi:type="dcterms:W3CDTF">2026-10-05T12:34:13Z</dcterms:modified>
</cp:coreProperties>
</file>