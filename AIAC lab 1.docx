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</w:rPr>
        <w:t xml:space="preserve">                 </w:t>
      </w:r>
      <w:r>
        <w:rPr>
          <w:b/>
          <w:bCs/>
          <w:sz w:val="56"/>
          <w:szCs w:val="56"/>
          <w:u w:val="single"/>
        </w:rPr>
        <w:t>AI ASSISTED CODING</w:t>
      </w:r>
    </w:p>
    <w:p>
      <w:pPr>
        <w:pStyle w:val="1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2503A52671</w:t>
      </w:r>
    </w:p>
    <w:p>
      <w:pPr>
        <w:pStyle w:val="1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G.Vijaya Simha Reddy </w:t>
      </w:r>
    </w:p>
    <w:p>
      <w:pPr>
        <w:pStyle w:val="18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BATCH-23</w:t>
      </w:r>
      <w:bookmarkStart w:id="0" w:name="_GoBack"/>
      <w:bookmarkEnd w:id="0"/>
    </w:p>
    <w:p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:-1</w:t>
      </w:r>
    </w:p>
    <w:p>
      <w:pPr>
        <w:widowControl w:val="0"/>
        <w:spacing w:after="24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Question 1: Zero-Shot Prompting (Palindrome Number Program)</w:t>
      </w:r>
    </w:p>
    <w:p>
      <w:pPr>
        <w:widowControl w:val="0"/>
        <w:spacing w:after="0" w:line="360" w:lineRule="auto"/>
        <w:ind w:left="107"/>
        <w:jc w:val="both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Write a 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zero-shot prompt</w:t>
      </w: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 (without providing any examples) to generate a Python function that checks whether a given number is a palindrome.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Task:</w:t>
      </w:r>
    </w:p>
    <w:p>
      <w:pPr>
        <w:widowControl w:val="0"/>
        <w:numPr>
          <w:ilvl w:val="0"/>
          <w:numId w:val="2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Record the AI-generated code.</w:t>
      </w:r>
    </w:p>
    <w:p>
      <w:pPr>
        <w:widowControl w:val="0"/>
        <w:numPr>
          <w:ilvl w:val="0"/>
          <w:numId w:val="2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Test the code with multiple inputs.</w:t>
      </w:r>
    </w:p>
    <w:p>
      <w:pPr>
        <w:widowControl w:val="0"/>
        <w:numPr>
          <w:ilvl w:val="0"/>
          <w:numId w:val="2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Identify any logical errors or missing edge-case handling.</w:t>
      </w:r>
    </w:p>
    <w:p>
      <w:pPr>
        <w:widowControl w:val="0"/>
        <w:spacing w:after="0" w:line="240" w:lineRule="auto"/>
        <w:jc w:val="center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mc:AlternateContent>
          <mc:Choice Requires="wps">
            <w:drawing>
              <wp:inline distT="0" distB="0" distL="114298" distR="114298">
                <wp:extent cx="5943600" cy="1270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3600" cy="127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468.0pt;&#10;height:1.0pt;">
                <v:stroke color="#000000"/>
                <w10:anchorLock/>
              </v:rect>
            </w:pict>
          </mc:Fallback>
        </mc:AlternateConten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PROMPT :-GIVE A PYTHON CODE TO CHECK WHEATHER THE                NUMBER IS PALINDROM ARE NOT  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CODE:-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number = input("Enter a number: ").strip()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if number == number[::-1]: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print("The number is a palindrome.")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print("The number is not a palindrome.")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OUTPUT:-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The number is a palindrome.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88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The number is a palindrome.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88.5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The number is not a palindrome.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TASK:-2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Question 2: One-Shot Prompting (Factorial Calculation)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Write a 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one-shot prompt</w:t>
      </w: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 by providing one input-output example and ask the AI to generate a Python function to compute the factorial of a given number.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Example:</w:t>
      </w:r>
      <w:r>
        <w:rPr>
          <w:rFonts w:ascii="Calibri" w:eastAsia="Calibri" w:cs="Calibri" w:hAnsi="Calibri"/>
          <w:color w:val="000000"/>
          <w:kern w:val="0"/>
          <w:lang w:eastAsia="en-IN"/>
        </w:rPr>
        <w:br/>
        <w:t>Input: 5 → Output: 120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Task:</w:t>
      </w:r>
    </w:p>
    <w:p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Compare the generated code with a zero-shot solution.</w:t>
      </w:r>
    </w:p>
    <w:p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Examine improvements in clarity and correctness.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PROMPT:-GIVE A PYTHON CODE  TO CALCULATE FACTORIAL OF A NUMBER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CODE:-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num = int(input("Enter a non-negative integer: "))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if num &lt; 0: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print("Factorial is not defined for negative numbers.")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factorial = 1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for i in range(1, num + 1):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factorial *= i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print(f"Factorial of {num} is {factorial}")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Enter a non-negative integer: 22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Factorial of 22 is 1124000727777607680000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Enter a non-negative integer: 33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Factorial of 33 is 8683317618811886495518194401280000000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PS C:\Users\kisho_gtbim4w\OneDrive\Desktop\AI ASS&gt;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TASK:-3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Few-Shot Prompting (Armstrong Number Check)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Write a 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few-shot prompt</w:t>
      </w: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 by providing multiple input-output examples to guide the AI in generating a Python function to check whether a given number is an Armstrong number.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Examples:</w:t>
      </w:r>
    </w:p>
    <w:p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Input: 153 → Output: Armstrong Number</w:t>
      </w:r>
    </w:p>
    <w:p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Input: 370 → Output: Armstrong Number</w:t>
      </w:r>
    </w:p>
    <w:p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Input: 123 → Output: Not an Armstrong Number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Task:</w:t>
      </w:r>
    </w:p>
    <w:p>
      <w:pPr>
        <w:widowControl w:val="0"/>
        <w:numPr>
          <w:ilvl w:val="0"/>
          <w:numId w:val="5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Analyze how multiple examples influence code structure and accuracy.</w:t>
      </w:r>
    </w:p>
    <w:p>
      <w:pPr>
        <w:widowControl w:val="0"/>
        <w:numPr>
          <w:ilvl w:val="0"/>
          <w:numId w:val="5"/>
        </w:numPr>
        <w:spacing w:after="0" w:line="360" w:lineRule="auto"/>
        <w:rPr>
          <w:color w:val="000000"/>
        </w:rPr>
      </w:pPr>
      <w:r>
        <w:rPr>
          <w:color w:val="000000"/>
        </w:rPr>
        <w:t>Test the function with boundary values and invalid inputs.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PROMPT:-GIVE A PYTHON CODE  TO CHECK WHEATHER ARMSTRONG NUMBER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number = int(input("Enter a number: "))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digits = str(number)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power = len(digits)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total = sum(int(digit) ** power for digit in digits)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if number &gt;= 0 and total == number: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print(f"{number} is an Armstrong number")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print(f"{number} is not an Armstrong number")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2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2 is an Armstrong number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33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33 is not an Armstrong number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</w:p>
    <w:p>
      <w:pPr>
        <w:spacing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b/>
          <w:bCs/>
          <w:sz w:val="32"/>
          <w:szCs w:val="32"/>
        </w:rPr>
        <w:t>TASK:-4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 xml:space="preserve"> Question 4: Context-Managed Prompting (Optimized Number Classification)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Design a 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context-managed prompt</w:t>
      </w:r>
      <w:r>
        <w:rPr>
          <w:rFonts w:ascii="Calibri" w:eastAsia="Calibri" w:cs="Calibri" w:hAnsi="Calibri"/>
          <w:color w:val="000000"/>
          <w:kern w:val="0"/>
          <w:lang w:eastAsia="en-IN"/>
        </w:rPr>
        <w:t xml:space="preserve"> with clear instructions and constraints to generate an optimized Python program that classifies a number as </w:t>
      </w: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prime, composite, or neither</w:t>
      </w:r>
      <w:r>
        <w:rPr>
          <w:rFonts w:ascii="Calibri" w:eastAsia="Calibri" w:cs="Calibri" w:hAnsi="Calibri"/>
          <w:color w:val="000000"/>
          <w:kern w:val="0"/>
          <w:lang w:eastAsia="en-IN"/>
        </w:rPr>
        <w:t>.</w:t>
      </w:r>
    </w:p>
    <w:p>
      <w:pPr>
        <w:widowControl w:val="0"/>
        <w:spacing w:after="0" w:line="360" w:lineRule="auto"/>
        <w:ind w:left="107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Task:</w:t>
      </w:r>
    </w:p>
    <w:p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Ensure proper input validation.</w:t>
      </w:r>
    </w:p>
    <w:p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Optimize the logic for efficiency.</w:t>
      </w:r>
    </w:p>
    <w:p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Compare the output with earlier prompting strategies.</w:t>
      </w:r>
    </w:p>
    <w:p>
      <w:pPr>
        <w:widowControl w:val="0"/>
        <w:spacing w:after="0" w:line="360" w:lineRule="auto"/>
        <w:ind w:left="720"/>
        <w:rPr>
          <w:rFonts w:ascii="Calibri" w:eastAsia="Calibri" w:cs="Calibri" w:hAnsi="Calibri"/>
          <w:color w:val="000000"/>
          <w:kern w:val="0"/>
          <w:lang w:eastAsia="en-IN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PROMPT:-GIVE A PYTHON CODE TO CLASSIFICATION OF OPTIMIZED NUMBER</w:t>
      </w:r>
    </w:p>
    <w:p>
      <w:pPr>
        <w:tabs>
          <w:tab w:val="left" w:pos="4996"/>
        </w:tabs>
        <w:rPr>
          <w:b/>
          <w:bCs/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"""Classify an integer efficiently as prime, composite, or neither."""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from math import isqrt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def classify_number(number: int) -&gt; str: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"""Return the mathematical classification of *number*."""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if number &lt; 2: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return "neither prime nor composite"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# Testing divisors only up to sqrt(number) avoids unnecessary checks.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for divisor in range(2, isqrt(number) + 1):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if number % divisor == 0: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    return "composite"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return "prime"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try: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value = int(input("Enter an integer: "))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print(f"{value} is {classify_number(value)}.")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except ValueError: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print("Please enter a valid integer.")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an integer: 12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12 is composite.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an integer: 22.5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Please enter a valid integer.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TASK:-5</w:t>
      </w:r>
    </w:p>
    <w:p>
      <w:pPr>
        <w:widowControl w:val="0"/>
        <w:spacing w:after="0" w:line="360" w:lineRule="auto"/>
        <w:ind w:left="270"/>
        <w:rPr>
          <w:rFonts w:ascii="Calibri" w:eastAsia="Calibri" w:cs="Calibri" w:hAnsi="Calibri"/>
          <w:b/>
          <w:bCs/>
          <w:color w:val="000000"/>
          <w:kern w:val="0"/>
          <w:lang w:eastAsia="en-IN"/>
        </w:rPr>
      </w:pPr>
      <w:r>
        <w:rPr>
          <w:rFonts w:ascii="Calibri" w:eastAsia="Calibri" w:cs="Calibri" w:hAnsi="Calibri"/>
          <w:b/>
          <w:bCs/>
          <w:color w:val="000000"/>
          <w:kern w:val="0"/>
          <w:lang w:eastAsia="en-IN"/>
        </w:rPr>
        <w:t>Question 5: Zero-Shot Prompting (Perfect Number Check)</w:t>
      </w:r>
    </w:p>
    <w:p>
      <w:pPr>
        <w:widowControl w:val="0"/>
        <w:spacing w:after="0" w:line="360" w:lineRule="auto"/>
        <w:ind w:left="270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Write a zero-shot prompt (without providing any examples) to generate a Python function that checks whether a given number is a perfect number.</w:t>
      </w:r>
    </w:p>
    <w:p>
      <w:pPr>
        <w:widowControl w:val="0"/>
        <w:spacing w:after="0" w:line="360" w:lineRule="auto"/>
        <w:ind w:left="270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Task:</w:t>
      </w:r>
    </w:p>
    <w:p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Record the AI-generated code.</w:t>
      </w:r>
    </w:p>
    <w:p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Test the program with multiple inputs.</w:t>
      </w:r>
    </w:p>
    <w:p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cs="Calibri" w:hAnsi="Calibri"/>
          <w:color w:val="000000"/>
          <w:kern w:val="0"/>
          <w:lang w:eastAsia="en-IN"/>
        </w:rPr>
      </w:pPr>
      <w:r>
        <w:rPr>
          <w:rFonts w:ascii="Calibri" w:eastAsia="Calibri" w:cs="Calibri" w:hAnsi="Calibri"/>
          <w:color w:val="000000"/>
          <w:kern w:val="0"/>
          <w:lang w:eastAsia="en-IN"/>
        </w:rPr>
        <w:t>Identify any missing conditions or inefficiencies in the logic.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PROMPT:-GIVE A PYTHON CODE TO CHECK A PERFECT NUMBER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CODE:-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def is_perfect_number(number):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if number &lt;= 1: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return False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divisor_sum = 1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for divisor in range(2, int(number ** 0.5) + 1):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if number % divisor == 0: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    divisor_sum += divisor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    paired_divisor = number // divisor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    if paired_divisor != divisor: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            divisor_sum += paired_divisor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return divisor_sum == number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number = int(input("Enter a number: "))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if is_perfect_number(number):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print(f"{number} is a perfect number.")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else: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    print(f"{number} is not a perfect number.")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>
      <w:pPr>
        <w:tabs>
          <w:tab w:val="left" w:pos="4996"/>
        </w:tabs>
        <w:rPr>
          <w:sz w:val="32"/>
          <w:szCs w:val="32"/>
        </w:rPr>
      </w:pP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6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6 is a perfect number.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Enter a number: 67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67 is not a perfect number.</w:t>
      </w:r>
    </w:p>
    <w:p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>PS C:\Users\kisho_gtbim4w\OneDrive\Desktop\AI ASS&gt;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DA16C51"/>
    <w:multiLevelType w:val="hybridMultilevel"/>
    <w:tmpl w:val="742C3A4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4184B9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128E59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E7CC28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8FD0C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648A88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5BE1A7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29</TotalTime>
  <Application>Yozo_Office</Application>
  <Pages>10</Pages>
  <Words>791</Words>
  <Characters>5925</Characters>
  <Lines>225</Lines>
  <Paragraphs>145</Paragraphs>
  <CharactersWithSpaces>6801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KISHORE MUPPARAJU</dc:creator>
  <cp:lastModifiedBy>vivo user</cp:lastModifiedBy>
  <cp:revision>1</cp:revision>
  <dcterms:created xsi:type="dcterms:W3CDTF">2026-08-21T10:58:00Z</dcterms:created>
  <dcterms:modified xsi:type="dcterms:W3CDTF">2026-09-18T09:14:12Z</dcterms:modified>
</cp:coreProperties>
</file>